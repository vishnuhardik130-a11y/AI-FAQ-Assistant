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40"/>
        </w:rPr>
        <w:t>AI FAQ ASSISTANT</w:t>
      </w:r>
    </w:p>
    <w:p>
      <w:pPr>
        <w:jc w:val="center"/>
      </w:pPr>
      <w:r>
        <w:rPr>
          <w:b/>
          <w:sz w:val="32"/>
        </w:rPr>
        <w:t xml:space="preserve">Development and explanation </w:t>
      </w:r>
      <w:bookmarkStart w:id="0" w:name="_GoBack"/>
      <w:bookmarkEnd w:id="0"/>
    </w:p>
    <w:p>
      <w:pPr>
        <w:jc w:val="center"/>
      </w:pPr>
      <w:r>
        <w:rPr>
          <w:i/>
        </w:rPr>
        <w:t>Single-file result based on the provided reference screenshots</w:t>
      </w:r>
    </w:p>
    <w:p>
      <w:pPr>
        <w:pStyle w:val="1"/>
      </w:pPr>
      <w:r>
        <w:rPr>
          <w:rFonts w:ascii="Times New Roman" w:hAnsi="Times New Roman"/>
        </w:rPr>
        <w:t>1. Backend Development Overview</w:t>
      </w:r>
    </w:p>
    <w:p>
      <w:r>
        <w:t>The reference screenshots describe the Backend Development stage of the AI FAQ Assistant. The backend uses Node.js and Express with database connectivity, middleware, JWT-based security, API routes and centralized error handling.</w:t>
      </w:r>
    </w:p>
    <w:p>
      <w:pPr>
        <w:pStyle w:val="1"/>
      </w:pPr>
      <w:r>
        <w:rPr>
          <w:rFonts w:ascii="Times New Roman" w:hAnsi="Times New Roman"/>
        </w:rPr>
        <w:t>2. Gateway Server – src/server.js</w:t>
      </w:r>
    </w:p>
    <w:p>
      <w:r>
        <w:t>The gateway server is the main entry point. It connects to the database before starting the HTTP server and reads the application port from the environment.</w:t>
      </w:r>
    </w:p>
    <w:p>
      <w:r>
        <w:rPr>
          <w:rFonts w:ascii="Courier New" w:hAnsi="Courier New"/>
          <w:sz w:val="17"/>
        </w:rPr>
        <w:t>const app = require('./app');</w:t>
        <w:br/>
        <w:br/>
        <w:t>const connectDB = async () =&gt;{</w:t>
        <w:br/>
        <w:t xml:space="preserve">  try {</w:t>
        <w:br/>
        <w:t xml:space="preserve">    const dbConnect = require('./config/db');</w:t>
        <w:br/>
        <w:t xml:space="preserve">    await dbConnect();</w:t>
        <w:br/>
        <w:t xml:space="preserve">  } catch (error) {</w:t>
        <w:br/>
        <w:t xml:space="preserve">    console.error('Failed to connect to the database:', error);</w:t>
        <w:br/>
        <w:t xml:space="preserve">  }</w:t>
        <w:br/>
        <w:t>};</w:t>
        <w:br/>
        <w:br/>
        <w:t>const startServer = async () =&gt;{</w:t>
        <w:br/>
        <w:t xml:space="preserve">  await connectDB();</w:t>
        <w:br/>
        <w:t xml:space="preserve">  const PORT = process.env.PORT || 5000;</w:t>
        <w:br/>
        <w:br/>
        <w:t xml:space="preserve">  const server = app.listen(PORT, () =&gt; {</w:t>
        <w:br/>
        <w:t xml:space="preserve">    console.log(`Server running in ${process.env.NODE_ENV || 'development'} mode on port ${PORT}`);</w:t>
        <w:br/>
        <w:t xml:space="preserve">  });</w:t>
        <w:br/>
        <w:br/>
        <w:t xml:space="preserve">  process.on('unhandledRejection', (err) =&gt; {</w:t>
        <w:br/>
        <w:t xml:space="preserve">    console.error('Unhandled rejection:', err.message);</w:t>
        <w:br/>
        <w:t xml:space="preserve">    server.close(() =&gt; process.exit(1));</w:t>
        <w:br/>
        <w:t xml:space="preserve">  });</w:t>
        <w:br/>
        <w:t>};</w:t>
        <w:br/>
        <w:br/>
        <w:t>startServer();</w:t>
      </w:r>
    </w:p>
    <w:p>
      <w:pPr>
        <w:pStyle w:val="1"/>
      </w:pPr>
      <w:r>
        <w:rPr>
          <w:rFonts w:ascii="Times New Roman" w:hAnsi="Times New Roman"/>
        </w:rPr>
        <w:t>3. Gateway Express Setup – src/app.js</w:t>
      </w:r>
    </w:p>
    <w:p>
      <w:r>
        <w:rPr>
          <w:rFonts w:ascii="Courier New" w:hAnsi="Courier New"/>
          <w:sz w:val="17"/>
        </w:rPr>
        <w:t>const express = require('express');</w:t>
        <w:br/>
        <w:t>const cors = require('cors');</w:t>
        <w:br/>
        <w:t>const dotenv = require('dotenv');</w:t>
        <w:br/>
        <w:t>const errorHandler = require('./middleware/errorMiddleware');</w:t>
        <w:br/>
        <w:br/>
        <w:t>dotenv.config();</w:t>
        <w:br/>
        <w:br/>
        <w:t>const app = express();</w:t>
        <w:br/>
        <w:br/>
        <w:t>app.use(cors());</w:t>
        <w:br/>
        <w:t>app.use(express.json());</w:t>
        <w:br/>
        <w:t>app.use(express.urlencoded({ extended: false }));</w:t>
        <w:br/>
        <w:br/>
        <w:t>app.get('/', (req, res) =&gt;{</w:t>
        <w:br/>
        <w:t xml:space="preserve">  res.json({</w:t>
        <w:br/>
        <w:t xml:space="preserve">    success: true,</w:t>
        <w:br/>
        <w:t xml:space="preserve">    message: 'AI FAQ Assistant API is running',</w:t>
        <w:br/>
        <w:t xml:space="preserve">    version: '1.0.0'</w:t>
        <w:br/>
        <w:t xml:space="preserve">  });</w:t>
        <w:br/>
        <w:t>});</w:t>
        <w:br/>
        <w:br/>
        <w:t>app.use('/api/auth', require('./routes/authRoutes'));</w:t>
        <w:br/>
        <w:t>app.use('/api/faqs', require('./routes/faqRoutes'));</w:t>
        <w:br/>
        <w:t>app.use('/api/ai', require('./routes/aiRoutes'));</w:t>
        <w:br/>
        <w:br/>
        <w:t>app.use(errorHandler);</w:t>
        <w:br/>
        <w:br/>
        <w:t>module.exports = app;</w:t>
      </w:r>
    </w:p>
    <w:p>
      <w:pPr>
        <w:pStyle w:val="1"/>
      </w:pPr>
      <w:r>
        <w:rPr>
          <w:rFonts w:ascii="Times New Roman" w:hAnsi="Times New Roman"/>
        </w:rPr>
        <w:t>4. Security Access Middleware</w:t>
      </w:r>
    </w:p>
    <w:p>
      <w:r>
        <w:t>The security middleware reads the Authorization header, extracts the Bearer token, verifies the JWT and loads the user while excluding the password field.</w:t>
      </w:r>
    </w:p>
    <w:p>
      <w:r>
        <w:rPr>
          <w:rFonts w:ascii="Courier New" w:hAnsi="Courier New"/>
          <w:sz w:val="17"/>
        </w:rPr>
        <w:t>const jwt = require('jsonwebtoken');</w:t>
        <w:br/>
        <w:t>const User = require('../models/User');</w:t>
        <w:br/>
        <w:br/>
        <w:t>const protect = async (req, res, next) =&gt;{</w:t>
        <w:br/>
        <w:t xml:space="preserve">  let token;</w:t>
        <w:br/>
        <w:br/>
        <w:t xml:space="preserve">  if (req.headers.authorization &amp;&amp;</w:t>
        <w:br/>
        <w:t xml:space="preserve">      req.headers.authorization.startsWith('Bearer')) {</w:t>
        <w:br/>
        <w:t xml:space="preserve">    try {</w:t>
        <w:br/>
        <w:t xml:space="preserve">      token = req.headers.authorization.split(' ')[1];</w:t>
        <w:br/>
        <w:br/>
        <w:t xml:space="preserve">      const decoded = jwt.verify(</w:t>
        <w:br/>
        <w:t xml:space="preserve">        token,</w:t>
        <w:br/>
        <w:t xml:space="preserve">        process.env.JWT_SECRET || 'your_jwt_secret_key_here'</w:t>
        <w:br/>
        <w:t xml:space="preserve">      );</w:t>
        <w:br/>
        <w:br/>
        <w:t xml:space="preserve">      req.user = await User.findById(decoded.id).select('-password');</w:t>
        <w:br/>
        <w:br/>
        <w:t xml:space="preserve">      if (!req.user) {</w:t>
        <w:br/>
        <w:t xml:space="preserve">        return res.status(401).json({</w:t>
        <w:br/>
        <w:t xml:space="preserve">          success: false,</w:t>
        <w:br/>
        <w:t xml:space="preserve">          message: 'Not authorized, user not found'</w:t>
        <w:br/>
        <w:t xml:space="preserve">        });</w:t>
        <w:br/>
        <w:t xml:space="preserve">      }</w:t>
        <w:br/>
        <w:br/>
        <w:t xml:space="preserve">      next();</w:t>
        <w:br/>
        <w:t xml:space="preserve">    } catch (error) {</w:t>
        <w:br/>
        <w:t xml:space="preserve">      return res.status(401).json({</w:t>
        <w:br/>
        <w:t xml:space="preserve">        success: false,</w:t>
        <w:br/>
        <w:t xml:space="preserve">        message: 'Not authorized, token failed'</w:t>
        <w:br/>
        <w:t xml:space="preserve">      });</w:t>
        <w:br/>
        <w:t xml:space="preserve">    }</w:t>
        <w:br/>
        <w:t xml:space="preserve">  }</w:t>
        <w:br/>
        <w:t>};</w:t>
      </w:r>
    </w:p>
    <w:p>
      <w:pPr>
        <w:pStyle w:val="1"/>
      </w:pPr>
      <w:r>
        <w:rPr>
          <w:rFonts w:ascii="Times New Roman" w:hAnsi="Times New Roman"/>
        </w:rPr>
        <w:t>5. Centralized Error Handler Middleware</w:t>
      </w:r>
    </w:p>
    <w:p>
      <w:r>
        <w:t>The error handler provides consistent JSON responses for duplicate database values, Mongoose validation errors, invalid ObjectIds and unexpected server errors.</w:t>
      </w:r>
    </w:p>
    <w:p>
      <w:r>
        <w:rPr>
          <w:rFonts w:ascii="Courier New" w:hAnsi="Courier New"/>
          <w:sz w:val="17"/>
        </w:rPr>
        <w:t>const errorHandler = (err, req, res, next) =&gt;{</w:t>
        <w:br/>
        <w:t xml:space="preserve">  let statusCode = res.statusCode === 200 ? 500 : res.statusCode;</w:t>
        <w:br/>
        <w:t xml:space="preserve">  let message = err.message;</w:t>
        <w:br/>
        <w:br/>
        <w:t xml:space="preserve">  if (err.status) statusCode = err.status;</w:t>
        <w:br/>
        <w:br/>
        <w:t xml:space="preserve">  if (err.code === 11000) {</w:t>
        <w:br/>
        <w:t xml:space="preserve">    statusCode = 400;</w:t>
        <w:br/>
        <w:t xml:space="preserve">    const field = Object.keys(err.keyValue)[0];</w:t>
        <w:br/>
        <w:t xml:space="preserve">    message = `Duplicate field value entered: ${field}.`;</w:t>
        <w:br/>
        <w:t xml:space="preserve">  }</w:t>
        <w:br/>
        <w:br/>
        <w:t xml:space="preserve">  if (err.name === 'ValidationError') {</w:t>
        <w:br/>
        <w:t xml:space="preserve">    statusCode = 400;</w:t>
        <w:br/>
        <w:t xml:space="preserve">    message = Object.values(err.errors)</w:t>
        <w:br/>
        <w:t xml:space="preserve">      .map((val) =&gt; val.message)</w:t>
        <w:br/>
        <w:t xml:space="preserve">      .join(', ');</w:t>
        <w:br/>
        <w:t xml:space="preserve">  }</w:t>
        <w:br/>
        <w:br/>
        <w:t xml:space="preserve">  if (err.name === 'CastError') {</w:t>
        <w:br/>
        <w:t xml:space="preserve">    statusCode = 404;</w:t>
        <w:br/>
        <w:t xml:space="preserve">    message = `Resource not found with id of ${err.value}`;</w:t>
        <w:br/>
        <w:t xml:space="preserve">  }</w:t>
        <w:br/>
        <w:br/>
        <w:t xml:space="preserve">  if (statusCode === 500) console.error(err.stack);</w:t>
        <w:br/>
        <w:br/>
        <w:t xml:space="preserve">  res.status(statusCode).json({</w:t>
        <w:br/>
        <w:t xml:space="preserve">    success: false,</w:t>
        <w:br/>
        <w:t xml:space="preserve">    message</w:t>
        <w:br/>
        <w:t xml:space="preserve">  });</w:t>
        <w:br/>
        <w:t>};</w:t>
        <w:br/>
        <w:br/>
        <w:t>module.exports = errorHandler;</w:t>
      </w:r>
    </w:p>
    <w:p>
      <w:pPr>
        <w:pStyle w:val="1"/>
      </w:pPr>
      <w:r>
        <w:rPr>
          <w:rFonts w:ascii="Times New Roman" w:hAnsi="Times New Roman"/>
        </w:rPr>
        <w:t>6. Backend API Flow</w:t>
      </w:r>
    </w:p>
    <w:p>
      <w:pPr>
        <w:pStyle w:val="30"/>
      </w:pPr>
      <w:r>
        <w:t>Client sends a request to the Express API.</w:t>
      </w:r>
    </w:p>
    <w:p>
      <w:pPr>
        <w:pStyle w:val="30"/>
      </w:pPr>
      <w:r>
        <w:t>Middleware processes CORS and request data.</w:t>
      </w:r>
    </w:p>
    <w:p>
      <w:pPr>
        <w:pStyle w:val="30"/>
      </w:pPr>
      <w:r>
        <w:t>JWT middleware validates protected requests.</w:t>
      </w:r>
    </w:p>
    <w:p>
      <w:pPr>
        <w:pStyle w:val="30"/>
      </w:pPr>
      <w:r>
        <w:t>API routes process authentication, FAQ and AI operations.</w:t>
      </w:r>
    </w:p>
    <w:p>
      <w:pPr>
        <w:pStyle w:val="30"/>
      </w:pPr>
      <w:r>
        <w:t>Database services store and retrieve application data.</w:t>
      </w:r>
    </w:p>
    <w:p>
      <w:pPr>
        <w:pStyle w:val="30"/>
      </w:pPr>
      <w:r>
        <w:t>Centralized error middleware handles failures.</w:t>
      </w:r>
    </w:p>
    <w:p>
      <w:pPr>
        <w:pStyle w:val="30"/>
      </w:pPr>
      <w:r>
        <w:t>The server returns a JSON response to the client.</w:t>
      </w:r>
    </w:p>
    <w:p>
      <w:pPr>
        <w:pStyle w:val="1"/>
      </w:pPr>
      <w:r>
        <w:rPr>
          <w:rFonts w:ascii="Times New Roman" w:hAnsi="Times New Roman"/>
        </w:rPr>
        <w:t>7. Expected Result</w:t>
      </w:r>
    </w:p>
    <w:p>
      <w:pPr>
        <w:pStyle w:val="27"/>
      </w:pPr>
      <w:r>
        <w:t>Backend server starts successfully on the configured port.</w:t>
      </w:r>
    </w:p>
    <w:p>
      <w:pPr>
        <w:pStyle w:val="27"/>
      </w:pPr>
      <w:r>
        <w:t>Database connection is established before normal API operation.</w:t>
      </w:r>
    </w:p>
    <w:p>
      <w:pPr>
        <w:pStyle w:val="27"/>
      </w:pPr>
      <w:r>
        <w:t>The root endpoint reports that the AI FAQ Assistant API is running.</w:t>
      </w:r>
    </w:p>
    <w:p>
      <w:pPr>
        <w:pStyle w:val="27"/>
      </w:pPr>
      <w:r>
        <w:t>Protected routes can validate Bearer JWT tokens.</w:t>
      </w:r>
    </w:p>
    <w:p>
      <w:pPr>
        <w:pStyle w:val="27"/>
      </w:pPr>
      <w:r>
        <w:t>FAQ and AI API routes are registered.</w:t>
      </w:r>
    </w:p>
    <w:p>
      <w:pPr>
        <w:pStyle w:val="27"/>
      </w:pPr>
      <w:r>
        <w:t>Database and validation errors are returned with suitable HTTP status codes.</w:t>
      </w:r>
    </w:p>
    <w:p>
      <w:pPr>
        <w:pStyle w:val="1"/>
      </w:pPr>
      <w:r>
        <w:rPr>
          <w:rFonts w:ascii="Times New Roman" w:hAnsi="Times New Roman"/>
        </w:rPr>
        <w:t>8. Reference Screenshots</w:t>
      </w:r>
    </w:p>
    <w:p>
      <w:pPr>
        <w:jc w:val="center"/>
      </w:pPr>
      <w:r>
        <w:rPr>
          <w:b/>
        </w:rPr>
        <w:t>Reference Screenshot 1</w:t>
      </w:r>
    </w:p>
    <w:p>
      <w:pPr>
        <w:jc w:val="center"/>
      </w:pPr>
      <w:r>
        <w:drawing>
          <wp:inline distT="0" distB="0" distL="114298" distR="114298">
            <wp:extent cx="5989320" cy="449199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0" cy="44919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Screenshot 2</w:t>
      </w:r>
    </w:p>
    <w:p>
      <w:pPr>
        <w:jc w:val="center"/>
      </w:pPr>
      <w:r>
        <w:drawing>
          <wp:inline distT="0" distB="0" distL="114298" distR="114298">
            <wp:extent cx="5989320" cy="449199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0" cy="44919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Screenshot 3</w:t>
      </w:r>
    </w:p>
    <w:p>
      <w:pPr>
        <w:jc w:val="center"/>
      </w:pPr>
      <w:r>
        <w:drawing>
          <wp:inline distT="0" distB="0" distL="114298" distR="114298">
            <wp:extent cx="5989320" cy="4491990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0" cy="44919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Screenshot 4</w:t>
      </w:r>
    </w:p>
    <w:p>
      <w:pPr>
        <w:jc w:val="center"/>
      </w:pPr>
      <w:r>
        <w:drawing>
          <wp:inline distT="0" distB="0" distL="114298" distR="114298">
            <wp:extent cx="5989320" cy="4491990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0" cy="44919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Screenshot 5</w:t>
      </w:r>
    </w:p>
    <w:p>
      <w:pPr>
        <w:jc w:val="center"/>
      </w:pPr>
      <w:r>
        <w:drawing>
          <wp:inline distT="0" distB="0" distL="114298" distR="114298">
            <wp:extent cx="5989320" cy="449199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0" cy="44919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Reference Screenshot 6</w:t>
      </w:r>
    </w:p>
    <w:p>
      <w:pPr>
        <w:jc w:val="center"/>
      </w:pPr>
      <w:r>
        <w:drawing>
          <wp:inline distT="0" distB="0" distL="114298" distR="114298">
            <wp:extent cx="5989320" cy="4491990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9320" cy="449199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"/>
      </w:pPr>
      <w:r>
        <w:rPr>
          <w:rFonts w:ascii="Times New Roman" w:hAnsi="Times New Roman"/>
        </w:rPr>
        <w:t>9. Final Result</w:t>
      </w:r>
    </w:p>
    <w:p>
      <w:r>
        <w:rPr>
          <w:b/>
        </w:rPr>
        <w:t>BACKEND DEVELOPMENT COMPLETED – Gateway server, Express setup, security middleware and centralized error handling are prepared for the AI FAQ Assistant.</w:t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Times New Roman" w:eastAsia="ＭＳ 明朝" w:cs="Arial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9</Pages>
  <Words>603</Words>
  <Characters>4060</Characters>
  <Lines>169</Lines>
  <Paragraphs>40</Paragraphs>
  <CharactersWithSpaces>4928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2026-09-24T03:04:29Z</dcterms:modified>
</cp:coreProperties>
</file>